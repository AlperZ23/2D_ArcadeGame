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573D5C9" w14:textId="4A9B8A98" w:rsidR="00024FB9" w:rsidRDefault="4DBF4707" w:rsidP="21203666">
      <w:pPr>
        <w:rPr>
          <w:sz w:val="32"/>
          <w:szCs w:val="32"/>
          <w:lang w:val="en-GB"/>
        </w:rPr>
      </w:pPr>
      <w:r w:rsidRPr="4DBF4707">
        <w:rPr>
          <w:sz w:val="32"/>
          <w:szCs w:val="32"/>
          <w:lang w:val="en-GB"/>
        </w:rPr>
        <w:t>Written Report</w:t>
      </w:r>
    </w:p>
    <w:p w14:paraId="5DAB6C7B" w14:textId="77777777" w:rsidR="00024FB9" w:rsidRDefault="00024FB9">
      <w:pPr>
        <w:rPr>
          <w:sz w:val="32"/>
          <w:lang w:val="en-GB"/>
        </w:rPr>
      </w:pPr>
    </w:p>
    <w:p w14:paraId="02EB378F" w14:textId="77777777" w:rsidR="00024FB9" w:rsidRDefault="00024FB9">
      <w:pPr>
        <w:rPr>
          <w:sz w:val="32"/>
          <w:lang w:val="en-GB"/>
        </w:rPr>
      </w:pPr>
    </w:p>
    <w:p w14:paraId="6A05A809" w14:textId="77777777" w:rsidR="00024FB9" w:rsidRDefault="00024FB9">
      <w:pPr>
        <w:rPr>
          <w:sz w:val="32"/>
          <w:lang w:val="en-GB"/>
        </w:rPr>
      </w:pPr>
    </w:p>
    <w:p w14:paraId="5A39BBE3" w14:textId="77777777" w:rsidR="00024FB9" w:rsidRDefault="00024FB9">
      <w:pPr>
        <w:rPr>
          <w:sz w:val="32"/>
          <w:lang w:val="en-GB"/>
        </w:rPr>
      </w:pPr>
    </w:p>
    <w:p w14:paraId="10C9C04F" w14:textId="5C6D7D98" w:rsidR="00024FB9" w:rsidRDefault="4DBF4707">
      <w:r w:rsidRPr="4DBF4707">
        <w:rPr>
          <w:sz w:val="32"/>
          <w:szCs w:val="32"/>
          <w:lang w:val="en-GB"/>
        </w:rPr>
        <w:t>Date: 06/28/2022</w:t>
      </w:r>
    </w:p>
    <w:p w14:paraId="41C8F396" w14:textId="77777777" w:rsidR="00024FB9" w:rsidRDefault="00024FB9">
      <w:pPr>
        <w:rPr>
          <w:sz w:val="32"/>
          <w:lang w:val="en-GB"/>
        </w:rPr>
      </w:pPr>
    </w:p>
    <w:p w14:paraId="5FD95363" w14:textId="5F465B00" w:rsidR="00024FB9" w:rsidRDefault="4DBF4707">
      <w:r w:rsidRPr="4DBF4707">
        <w:rPr>
          <w:sz w:val="32"/>
          <w:szCs w:val="32"/>
          <w:lang w:val="en-GB"/>
        </w:rPr>
        <w:t>Word count:987</w:t>
      </w:r>
    </w:p>
    <w:p w14:paraId="72A3D3EC" w14:textId="77777777" w:rsidR="00024FB9" w:rsidRDefault="00024FB9">
      <w:pPr>
        <w:rPr>
          <w:sz w:val="32"/>
          <w:lang w:val="en-GB"/>
        </w:rPr>
      </w:pPr>
    </w:p>
    <w:p w14:paraId="0D0B940D" w14:textId="77777777" w:rsidR="00024FB9" w:rsidRDefault="00024FB9">
      <w:pPr>
        <w:rPr>
          <w:sz w:val="32"/>
          <w:lang w:val="en-GB"/>
        </w:rPr>
      </w:pPr>
    </w:p>
    <w:p w14:paraId="0E27B00A" w14:textId="77777777" w:rsidR="00024FB9" w:rsidRDefault="00024FB9">
      <w:pPr>
        <w:jc w:val="center"/>
        <w:rPr>
          <w:lang w:val="en-GB"/>
        </w:rPr>
      </w:pPr>
    </w:p>
    <w:p w14:paraId="6AAF72BB" w14:textId="77777777" w:rsidR="00024FB9" w:rsidRDefault="00184D40">
      <w:pPr>
        <w:jc w:val="center"/>
      </w:pPr>
      <w:r>
        <w:rPr>
          <w:sz w:val="28"/>
          <w:lang w:val="en-GB"/>
        </w:rPr>
        <w:t xml:space="preserve">By submitting this work, I declare that this is my original work that I wrote individually and that any instances of academic impropriety could result in this work receiving an automatic </w:t>
      </w:r>
      <w:proofErr w:type="gramStart"/>
      <w:r>
        <w:rPr>
          <w:sz w:val="28"/>
          <w:lang w:val="en-GB"/>
        </w:rPr>
        <w:t>fail</w:t>
      </w:r>
      <w:proofErr w:type="gramEnd"/>
      <w:r>
        <w:rPr>
          <w:sz w:val="28"/>
          <w:lang w:val="en-GB"/>
        </w:rPr>
        <w:t xml:space="preserve">. </w:t>
      </w:r>
    </w:p>
    <w:p w14:paraId="60061E4C" w14:textId="77777777" w:rsidR="00024FB9" w:rsidRDefault="00024FB9">
      <w:pPr>
        <w:rPr>
          <w:sz w:val="28"/>
          <w:lang w:val="en-GB"/>
        </w:rPr>
      </w:pPr>
    </w:p>
    <w:p w14:paraId="44EAFD9C" w14:textId="77777777" w:rsidR="00024FB9" w:rsidRDefault="00024FB9">
      <w:pPr>
        <w:rPr>
          <w:sz w:val="28"/>
          <w:lang w:val="en-GB"/>
        </w:rPr>
      </w:pPr>
    </w:p>
    <w:p w14:paraId="4B94D5A5" w14:textId="77777777" w:rsidR="00024FB9" w:rsidRDefault="00024FB9">
      <w:pPr>
        <w:rPr>
          <w:lang w:val="en-GB"/>
        </w:rPr>
      </w:pPr>
    </w:p>
    <w:p w14:paraId="3DEEC669" w14:textId="77777777" w:rsidR="00024FB9" w:rsidRDefault="00024FB9">
      <w:pPr>
        <w:rPr>
          <w:lang w:val="en-GB"/>
        </w:rPr>
      </w:pPr>
    </w:p>
    <w:p w14:paraId="3656B9AB" w14:textId="77777777" w:rsidR="00024FB9" w:rsidRDefault="00024FB9">
      <w:pPr>
        <w:rPr>
          <w:lang w:val="en-GB"/>
        </w:rPr>
      </w:pPr>
    </w:p>
    <w:p w14:paraId="45FB0818" w14:textId="77777777" w:rsidR="00024FB9" w:rsidRDefault="00024FB9">
      <w:pPr>
        <w:rPr>
          <w:lang w:val="en-GB"/>
        </w:rPr>
      </w:pPr>
    </w:p>
    <w:p w14:paraId="049F31CB" w14:textId="77777777" w:rsidR="00024FB9" w:rsidRDefault="00024FB9">
      <w:pPr>
        <w:rPr>
          <w:b/>
          <w:lang w:val="en-GB"/>
        </w:rPr>
      </w:pPr>
    </w:p>
    <w:p w14:paraId="53128261" w14:textId="77777777" w:rsidR="00024FB9" w:rsidRDefault="00024FB9">
      <w:pPr>
        <w:rPr>
          <w:b/>
          <w:lang w:val="en-GB"/>
        </w:rPr>
      </w:pPr>
    </w:p>
    <w:p w14:paraId="62486C05" w14:textId="77777777" w:rsidR="00024FB9" w:rsidRDefault="00024FB9">
      <w:pPr>
        <w:rPr>
          <w:b/>
          <w:lang w:val="en-GB"/>
        </w:rPr>
      </w:pPr>
    </w:p>
    <w:p w14:paraId="4101652C" w14:textId="77777777" w:rsidR="00024FB9" w:rsidRDefault="00024FB9">
      <w:pPr>
        <w:rPr>
          <w:b/>
          <w:lang w:val="en-GB"/>
        </w:rPr>
      </w:pPr>
    </w:p>
    <w:p w14:paraId="4B99056E" w14:textId="77777777" w:rsidR="00024FB9" w:rsidRDefault="00024FB9">
      <w:pPr>
        <w:rPr>
          <w:b/>
          <w:lang w:val="en-GB"/>
        </w:rPr>
      </w:pPr>
    </w:p>
    <w:p w14:paraId="65F1D268" w14:textId="012F5164" w:rsidR="51DA3813" w:rsidRDefault="51DA3813">
      <w:r w:rsidRPr="51DA3813">
        <w:rPr>
          <w:b/>
          <w:bCs/>
          <w:lang w:val="en-GB"/>
        </w:rPr>
        <w:t xml:space="preserve">ALS assignment 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16"/>
      </w:tblGrid>
      <w:tr w:rsidR="00024FB9" w14:paraId="6E22AA9D" w14:textId="77777777" w:rsidTr="4DBF4707">
        <w:trPr>
          <w:trHeight w:val="15165"/>
        </w:trPr>
        <w:tc>
          <w:tcPr>
            <w:tcW w:w="9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DC9E7E" w14:textId="0BEC334A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b/>
                <w:bCs/>
                <w:color w:val="0E101A"/>
                <w:sz w:val="24"/>
                <w:szCs w:val="24"/>
              </w:rPr>
            </w:pPr>
            <w:r w:rsidRPr="4DBF4707">
              <w:rPr>
                <w:rFonts w:ascii="Times New Roman" w:eastAsia="Times New Roman" w:hAnsi="Times New Roman"/>
                <w:b/>
                <w:bCs/>
                <w:color w:val="0E101A"/>
                <w:sz w:val="24"/>
                <w:szCs w:val="24"/>
              </w:rPr>
              <w:lastRenderedPageBreak/>
              <w:t>Abstract</w:t>
            </w:r>
          </w:p>
          <w:p w14:paraId="3C9738BD" w14:textId="0B0CD112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</w:pPr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Python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coding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is easy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use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employed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create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arcade game. The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group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project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focuses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methods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Python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coding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language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integrated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into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designing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arcade game. The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programming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our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design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based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on OOP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make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coding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more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efficient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for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simple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2-D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shooting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game.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This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report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also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focuses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on OOP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methods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associated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with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specific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classes or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which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have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advantages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for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coding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.</w:t>
            </w:r>
          </w:p>
          <w:p w14:paraId="57769C91" w14:textId="0F21674F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b/>
                <w:bCs/>
                <w:color w:val="0E101A"/>
                <w:sz w:val="24"/>
                <w:szCs w:val="24"/>
              </w:rPr>
            </w:pPr>
            <w:proofErr w:type="spellStart"/>
            <w:r w:rsidRPr="4DBF4707">
              <w:rPr>
                <w:rFonts w:ascii="Times New Roman" w:eastAsia="Times New Roman" w:hAnsi="Times New Roman"/>
                <w:b/>
                <w:bCs/>
                <w:color w:val="0E101A"/>
                <w:sz w:val="24"/>
                <w:szCs w:val="24"/>
              </w:rPr>
              <w:t>Introduction</w:t>
            </w:r>
            <w:proofErr w:type="spellEnd"/>
          </w:p>
          <w:p w14:paraId="3E461660" w14:textId="75A73DBE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</w:pPr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Python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coding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allows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Functional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Programming (FP)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Object-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Oriented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Programming (OOP)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implements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experience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interpreted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language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(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McGugan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2007). The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purpose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eight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-member project team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design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arcade game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applying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knowledge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understanding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Python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language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implementing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methods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using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PyGame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libraries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The project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aims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use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methods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Python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create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arcade game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that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has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have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projectile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action,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characters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background,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 score counter.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This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report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will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first focus on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aspects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Python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language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used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arcade game design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show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details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features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that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make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designing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game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possible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Next,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illustrates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differences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between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methods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Finally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examines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differences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between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OOP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FP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why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OOP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used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game more.</w:t>
            </w:r>
          </w:p>
          <w:p w14:paraId="63E1229E" w14:textId="3B59E80E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</w:pPr>
          </w:p>
          <w:p w14:paraId="0049E9B2" w14:textId="7371F851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</w:pPr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As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mentioned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above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goal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come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 state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where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we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fully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understand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use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Python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objects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classes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create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arcade game.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This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report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suggests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OOP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makes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class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states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more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manageable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dividing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them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into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simple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objects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that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make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program more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understandable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easy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use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read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debug. FP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follows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entirely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different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method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that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does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not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has a state,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goal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not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cut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state but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manage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better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.</w:t>
            </w:r>
          </w:p>
          <w:p w14:paraId="796D9D62" w14:textId="0B4AC3DD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b/>
                <w:bCs/>
                <w:color w:val="0E101A"/>
                <w:sz w:val="24"/>
                <w:szCs w:val="24"/>
              </w:rPr>
            </w:pPr>
            <w:proofErr w:type="spellStart"/>
            <w:r w:rsidRPr="4DBF4707">
              <w:rPr>
                <w:rFonts w:ascii="Times New Roman" w:eastAsia="Times New Roman" w:hAnsi="Times New Roman"/>
                <w:b/>
                <w:bCs/>
                <w:color w:val="0E101A"/>
                <w:sz w:val="24"/>
                <w:szCs w:val="24"/>
              </w:rPr>
              <w:t>Literature</w:t>
            </w:r>
            <w:proofErr w:type="spellEnd"/>
            <w:r w:rsidRPr="4DBF4707">
              <w:rPr>
                <w:rFonts w:ascii="Times New Roman" w:eastAsia="Times New Roman" w:hAnsi="Times New Roman"/>
                <w:b/>
                <w:bCs/>
                <w:color w:val="0E101A"/>
                <w:sz w:val="24"/>
                <w:szCs w:val="24"/>
              </w:rPr>
              <w:t xml:space="preserve"> Review</w:t>
            </w:r>
          </w:p>
          <w:p w14:paraId="6C3A6AD1" w14:textId="09A5CBE0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</w:pPr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Python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makes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coding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easier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because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shortens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development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cycles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increases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productivity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for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game design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development (Chen &amp;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Liu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2022). It has Sprite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Surface in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PyGame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package,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which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has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all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features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needed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construct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in-game environment (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Sahni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et al., 2015). In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addition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PyGame's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core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is compact,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maintenance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manageable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allowing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created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independently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external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libraries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(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Koupritzioti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&amp;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Xinogalos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, 2022).</w:t>
            </w:r>
          </w:p>
          <w:p w14:paraId="6C2F6E9E" w14:textId="0549EBAC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</w:pPr>
          </w:p>
          <w:p w14:paraId="0395369C" w14:textId="4CBF7E5C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</w:pP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Methods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are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that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are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created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within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 class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under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which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operate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however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do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not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demand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classes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defined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(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McGugan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2007).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Methods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are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connected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with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objects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while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are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not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Method's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first argument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needs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have '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self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,' but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written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without '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self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'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have more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zero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arguments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(Kelly, 2019).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Also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while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not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possible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call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methods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name,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possible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call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name.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have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invoked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objects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dot operator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do it. It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subject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hundreds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distinct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(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Craven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2016). For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that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reason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methods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are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preferred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more in making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arcade game.</w:t>
            </w:r>
          </w:p>
          <w:p w14:paraId="790C7C12" w14:textId="3A04D1A7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</w:pPr>
          </w:p>
          <w:p w14:paraId="3DFC3F09" w14:textId="494C1142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</w:pPr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An arcade game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programmed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with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two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main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methods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These are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called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FP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OOP. FP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helps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construct software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focusing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mathematical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operations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rather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executions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(Kelly, 2019). It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simply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gathers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makes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calculations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OOP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focuses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objects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describe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everything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program. These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objects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contain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data, code,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attributes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changed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with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help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methods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or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(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McGugan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2007). The advantage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using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OOP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that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is easy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make code changes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since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encapsulation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allows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change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whole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class (Kelly, 2019). In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addition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readability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understanding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code are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much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more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manageable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.</w:t>
            </w:r>
          </w:p>
          <w:p w14:paraId="684E2D78" w14:textId="7819822D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b/>
                <w:bCs/>
                <w:color w:val="0E101A"/>
                <w:sz w:val="24"/>
                <w:szCs w:val="24"/>
              </w:rPr>
            </w:pPr>
            <w:proofErr w:type="spellStart"/>
            <w:r w:rsidRPr="4DBF4707">
              <w:rPr>
                <w:rFonts w:ascii="Times New Roman" w:eastAsia="Times New Roman" w:hAnsi="Times New Roman"/>
                <w:b/>
                <w:bCs/>
                <w:color w:val="0E101A"/>
                <w:sz w:val="24"/>
                <w:szCs w:val="24"/>
              </w:rPr>
              <w:t>Methodology</w:t>
            </w:r>
            <w:proofErr w:type="spellEnd"/>
          </w:p>
          <w:p w14:paraId="7AE2497C" w14:textId="39AEE3A7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</w:pPr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The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group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project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initially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started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importing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PyGame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libraries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general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game design was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discussed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ideas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were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added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Miro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platform, a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collaborative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whiteboard planning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workflows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Finally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code was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written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collectively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platform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Replit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Firstly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main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projectile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action was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coded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defined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player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bullet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In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Figure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1,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player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bullet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were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coded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objects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because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these templates are in classes.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Also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attributes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these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objects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changed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if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necessary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For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example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color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bullet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changed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from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"WHITE"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"GRAY"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using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method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image.fill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As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shown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Figure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2,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player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template is a green square,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projectile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is a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white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rectangle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It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seems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simple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but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fulfills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basics of a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projectile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action.</w:t>
            </w:r>
          </w:p>
          <w:p w14:paraId="4D6572F8" w14:textId="4F483748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</w:pPr>
          </w:p>
          <w:p w14:paraId="072A0091" w14:textId="04364A0F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</w:pPr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lastRenderedPageBreak/>
              <w:t xml:space="preserve">First,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all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game images,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such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background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models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were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added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game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using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images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were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defined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as Portable Network Graphics (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) in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Figure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3. Next,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in-game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text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was put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together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like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wave,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enemy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count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shown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Figure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4; these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texts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were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added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using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(user-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defined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).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After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that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game menu was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designed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same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way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defined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in-game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texts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shown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Figures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5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6.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Lastly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a mode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called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"Polska" was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added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game. Polska mode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activated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when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player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gets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herb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as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seen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Figure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7,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gains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extra health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frequent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projectile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action.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This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mode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lasts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for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30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seconds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Polska mode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shown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Figure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8.</w:t>
            </w:r>
          </w:p>
          <w:p w14:paraId="410ED187" w14:textId="1C36F71B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b/>
                <w:bCs/>
                <w:color w:val="0E101A"/>
                <w:sz w:val="24"/>
                <w:szCs w:val="24"/>
              </w:rPr>
            </w:pPr>
            <w:proofErr w:type="spellStart"/>
            <w:r w:rsidRPr="4DBF4707">
              <w:rPr>
                <w:rFonts w:ascii="Times New Roman" w:eastAsia="Times New Roman" w:hAnsi="Times New Roman"/>
                <w:b/>
                <w:bCs/>
                <w:color w:val="0E101A"/>
                <w:sz w:val="24"/>
                <w:szCs w:val="24"/>
              </w:rPr>
              <w:t>Results</w:t>
            </w:r>
            <w:proofErr w:type="spellEnd"/>
          </w:p>
          <w:p w14:paraId="0A4F5FDB" w14:textId="76A476CC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</w:pPr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The basic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programming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Python-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based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2D arcade game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completed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The game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includes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projectile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movement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shooting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score modules. The OOP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method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used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rather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FP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because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arcade game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based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objects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Methods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are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used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more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project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because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classes are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used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define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create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object. Overall, a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workable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product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achieved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.</w:t>
            </w:r>
          </w:p>
          <w:p w14:paraId="5AF1DD61" w14:textId="741EB938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b/>
                <w:bCs/>
                <w:color w:val="0E101A"/>
                <w:sz w:val="24"/>
                <w:szCs w:val="24"/>
              </w:rPr>
            </w:pPr>
            <w:proofErr w:type="spellStart"/>
            <w:r w:rsidRPr="4DBF4707">
              <w:rPr>
                <w:rFonts w:ascii="Times New Roman" w:eastAsia="Times New Roman" w:hAnsi="Times New Roman"/>
                <w:b/>
                <w:bCs/>
                <w:color w:val="0E101A"/>
                <w:sz w:val="24"/>
                <w:szCs w:val="24"/>
              </w:rPr>
              <w:t>Discussion</w:t>
            </w:r>
            <w:proofErr w:type="spellEnd"/>
          </w:p>
          <w:p w14:paraId="4501AFAB" w14:textId="22E1E3C3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</w:pPr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The goal was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create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arcade game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using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 Python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library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show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differences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between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Python's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methods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functions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For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programming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OOP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FP are options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use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Nevertheless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FP has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entirely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different approach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which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eliminates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states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in a design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pattern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However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OOP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makes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states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more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manageable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breaking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them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down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into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small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objects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that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make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program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clear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Therefore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OOP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used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in 2-D game design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because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methods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branch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into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classes.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Although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researchers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argue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that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FP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prevents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data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from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changing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favor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setting new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values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during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data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calculations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which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beneficial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for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mathematical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operations (Kelly, 2019), in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our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project, OOP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preferred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.</w:t>
            </w:r>
          </w:p>
          <w:p w14:paraId="4CA0F017" w14:textId="4F9EEBAD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</w:pPr>
          </w:p>
          <w:p w14:paraId="530FB62F" w14:textId="1AA88F6B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</w:pP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This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project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could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not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control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all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variables, as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one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limitations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Python's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slow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runtime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is a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result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doing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extra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work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while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running.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Another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limitation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execution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errors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such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possibility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integer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number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variable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carrying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 string,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resulting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in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runtime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errors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.</w:t>
            </w:r>
          </w:p>
          <w:p w14:paraId="06BD7494" w14:textId="72F564F0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b/>
                <w:bCs/>
                <w:color w:val="0E101A"/>
                <w:sz w:val="24"/>
                <w:szCs w:val="24"/>
              </w:rPr>
            </w:pPr>
            <w:proofErr w:type="spellStart"/>
            <w:r w:rsidRPr="4DBF4707">
              <w:rPr>
                <w:rFonts w:ascii="Times New Roman" w:eastAsia="Times New Roman" w:hAnsi="Times New Roman"/>
                <w:b/>
                <w:bCs/>
                <w:color w:val="0E101A"/>
                <w:sz w:val="24"/>
                <w:szCs w:val="24"/>
              </w:rPr>
              <w:t>Conclusion</w:t>
            </w:r>
            <w:proofErr w:type="spellEnd"/>
          </w:p>
          <w:p w14:paraId="5B75582F" w14:textId="05E499FA" w:rsidR="4DBF4707" w:rsidRDefault="4DBF4707" w:rsidP="4DBF4707">
            <w:pPr>
              <w:spacing w:line="360" w:lineRule="auto"/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</w:pPr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lastRenderedPageBreak/>
              <w:t xml:space="preserve">The project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involves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development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arcade game on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Python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coding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PyGame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library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using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OOP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code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objects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by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using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class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method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as OOP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makes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coding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more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understandable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object-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oriented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.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Future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studies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should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include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more variables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because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limitations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the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execution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of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coding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time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errors</w:t>
            </w:r>
            <w:proofErr w:type="spellEnd"/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>.</w:t>
            </w:r>
          </w:p>
          <w:p w14:paraId="10790B55" w14:textId="67A5424E" w:rsidR="4DBF4707" w:rsidRDefault="4DBF4707" w:rsidP="4DBF4707">
            <w:pPr>
              <w:spacing w:line="360" w:lineRule="auto"/>
            </w:pPr>
            <w:r>
              <w:br/>
            </w:r>
          </w:p>
          <w:p w14:paraId="40939411" w14:textId="27CC890E" w:rsidR="4DBF4707" w:rsidRDefault="4DBF4707" w:rsidP="4DBF4707">
            <w:pPr>
              <w:spacing w:line="360" w:lineRule="auto"/>
            </w:pPr>
            <w:r>
              <w:br/>
            </w:r>
            <w:r w:rsidRPr="4DBF4707">
              <w:rPr>
                <w:rFonts w:ascii="Times New Roman" w:eastAsia="Times New Roman" w:hAnsi="Times New Roman"/>
                <w:color w:val="0E101A"/>
                <w:sz w:val="24"/>
                <w:szCs w:val="24"/>
              </w:rPr>
              <w:t xml:space="preserve"> </w:t>
            </w:r>
          </w:p>
          <w:p w14:paraId="619C4AF8" w14:textId="7EAE1912" w:rsidR="4DBF4707" w:rsidRDefault="4DBF4707" w:rsidP="4DBF4707">
            <w:pPr>
              <w:spacing w:before="30"/>
            </w:pPr>
            <w:r>
              <w:br/>
            </w:r>
          </w:p>
          <w:p w14:paraId="4C37CC9F" w14:textId="38BC00E7" w:rsidR="3588E84A" w:rsidRDefault="3588E84A" w:rsidP="51DA3813">
            <w:pPr>
              <w:spacing w:before="30"/>
            </w:pPr>
            <w:r>
              <w:br/>
            </w:r>
          </w:p>
          <w:p w14:paraId="36E66DFB" w14:textId="09004343" w:rsidR="3588E84A" w:rsidRDefault="3588E84A" w:rsidP="4A9D5BC3">
            <w:pPr>
              <w:pStyle w:val="BodyText"/>
              <w:spacing w:before="30"/>
              <w:rPr>
                <w:rFonts w:ascii="Times New Roman" w:eastAsia="Times New Roman" w:hAnsi="Times New Roman"/>
              </w:rPr>
            </w:pPr>
            <w:r>
              <w:br/>
            </w:r>
            <w:r>
              <w:br/>
            </w:r>
          </w:p>
          <w:p w14:paraId="0FB78278" w14:textId="77777777" w:rsidR="00024FB9" w:rsidRDefault="00024FB9" w:rsidP="3588E84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</w:p>
          <w:p w14:paraId="1FC39945" w14:textId="77777777" w:rsidR="00024FB9" w:rsidRDefault="00024FB9" w:rsidP="3588E84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</w:p>
          <w:p w14:paraId="0562CB0E" w14:textId="77777777" w:rsidR="00024FB9" w:rsidRDefault="00024FB9" w:rsidP="3588E84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4CE0A41" w14:textId="77777777" w:rsidR="00024FB9" w:rsidRDefault="00024FB9" w:rsidP="3588E84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62EBF3C5" w14:textId="77777777" w:rsidR="00024FB9" w:rsidRDefault="00024FB9" w:rsidP="3588E84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6D98A12B" w14:textId="77777777" w:rsidR="00024FB9" w:rsidRDefault="00024FB9">
            <w:pPr>
              <w:spacing w:after="0" w:line="240" w:lineRule="auto"/>
            </w:pPr>
          </w:p>
          <w:p w14:paraId="2946DB82" w14:textId="77777777" w:rsidR="00024FB9" w:rsidRDefault="00024FB9">
            <w:pPr>
              <w:spacing w:after="0" w:line="240" w:lineRule="auto"/>
            </w:pPr>
          </w:p>
          <w:p w14:paraId="5997CC1D" w14:textId="77777777" w:rsidR="00024FB9" w:rsidRDefault="00024FB9">
            <w:pPr>
              <w:spacing w:after="0" w:line="240" w:lineRule="auto"/>
            </w:pPr>
          </w:p>
        </w:tc>
      </w:tr>
    </w:tbl>
    <w:p w14:paraId="110FFD37" w14:textId="77777777" w:rsidR="00024FB9" w:rsidRDefault="00024FB9"/>
    <w:p w14:paraId="17936F14" w14:textId="50A187B5" w:rsidR="00024FB9" w:rsidRDefault="4A9D5BC3" w:rsidP="4A9D5BC3">
      <w:r w:rsidRPr="4A9D5BC3">
        <w:rPr>
          <w:b/>
          <w:bCs/>
          <w:lang w:val="en-GB"/>
        </w:rPr>
        <w:t>Bibliography/Reference list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16"/>
      </w:tblGrid>
      <w:tr w:rsidR="00024FB9" w14:paraId="4706817D" w14:textId="77777777" w:rsidTr="4DBF4707">
        <w:tc>
          <w:tcPr>
            <w:tcW w:w="9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CDAAD6" w14:textId="49DAF86A" w:rsidR="51DA3813" w:rsidRDefault="4DBF4707" w:rsidP="4DBF470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Chen,X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Liu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, K. (2022) ‘The Design of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Airplane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War Game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Based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on Python’, Journal of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Simulation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, 10(1).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Available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at: </w:t>
            </w:r>
            <w:hyperlink r:id="rId7">
              <w:r w:rsidRPr="4DBF4707">
                <w:rPr>
                  <w:rStyle w:val="Hyperlink"/>
                  <w:rFonts w:ascii="Times New Roman" w:eastAsia="Times New Roman" w:hAnsi="Times New Roman"/>
                  <w:color w:val="auto"/>
                  <w:sz w:val="24"/>
                  <w:szCs w:val="24"/>
                </w:rPr>
                <w:t xml:space="preserve">http://www.journalofsimulation.com/d/file/previous/2022%20Volume%201/Vol%2010,%2 0No %201%20(2022)/2022-03-03/dca88ee1d2bb021a9be97912342383bb.pd (Accessed:2 </w:t>
              </w:r>
              <w:proofErr w:type="spellStart"/>
              <w:r w:rsidRPr="4DBF4707">
                <w:rPr>
                  <w:rStyle w:val="Hyperlink"/>
                  <w:rFonts w:ascii="Times New Roman" w:eastAsia="Times New Roman" w:hAnsi="Times New Roman"/>
                  <w:color w:val="auto"/>
                  <w:sz w:val="24"/>
                  <w:szCs w:val="24"/>
                </w:rPr>
                <w:t>June</w:t>
              </w:r>
              <w:proofErr w:type="spellEnd"/>
              <w:r w:rsidRPr="4DBF4707">
                <w:rPr>
                  <w:rStyle w:val="Hyperlink"/>
                  <w:rFonts w:ascii="Times New Roman" w:eastAsia="Times New Roman" w:hAnsi="Times New Roman"/>
                  <w:color w:val="auto"/>
                  <w:sz w:val="24"/>
                  <w:szCs w:val="24"/>
                </w:rPr>
                <w:t xml:space="preserve"> 2022)</w:t>
              </w:r>
            </w:hyperlink>
          </w:p>
          <w:p w14:paraId="79803CA4" w14:textId="072478D0" w:rsidR="51DA3813" w:rsidRDefault="51DA3813" w:rsidP="4DBF470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58F2FC1" w14:textId="3BA354DE" w:rsidR="51DA3813" w:rsidRDefault="4DBF4707" w:rsidP="4DBF470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Craven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, P. (2016) Program Arcade Games. ISBN-13. New York: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Apress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Media, pp. 1–76.</w:t>
            </w:r>
          </w:p>
          <w:p w14:paraId="32A0F0CB" w14:textId="481CC45C" w:rsidR="51DA3813" w:rsidRDefault="51DA3813" w:rsidP="4DBF470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B628436" w14:textId="557EA644" w:rsidR="51DA3813" w:rsidRDefault="51DA3813" w:rsidP="4DBF470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FA7D84B" w14:textId="16ECCC85" w:rsidR="51DA3813" w:rsidRDefault="4DBF4707" w:rsidP="4DBF470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Kelly, S. (2016) Python,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PyGame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Rasberry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Pi Game Development. ISBN-13. New York: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Apress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Media, pp. 1–10.</w:t>
            </w:r>
          </w:p>
          <w:p w14:paraId="6788CAEC" w14:textId="5AA1775E" w:rsidR="51DA3813" w:rsidRDefault="51DA3813" w:rsidP="4DBF470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216764F" w14:textId="5368DD28" w:rsidR="51DA3813" w:rsidRDefault="4DBF4707" w:rsidP="4DBF470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Koupritzioti,D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Xinogalos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, S. (2019). ‘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PyDiophantus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maze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game: Play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it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learn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mathematics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or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implement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it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to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learn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game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programming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in Python’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Education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Information Technologies, 25(4), 2747–2764. </w:t>
            </w:r>
            <w:hyperlink r:id="rId8">
              <w:r w:rsidRPr="4DBF4707">
                <w:rPr>
                  <w:rStyle w:val="Hyperlink"/>
                  <w:rFonts w:ascii="Times New Roman" w:eastAsia="Times New Roman" w:hAnsi="Times New Roman"/>
                  <w:color w:val="auto"/>
                  <w:sz w:val="24"/>
                  <w:szCs w:val="24"/>
                </w:rPr>
                <w:t>https://doi.org/10.1007/s10639-019-10087-1</w:t>
              </w:r>
            </w:hyperlink>
          </w:p>
          <w:p w14:paraId="5C553157" w14:textId="6C8E576A" w:rsidR="51DA3813" w:rsidRDefault="51DA3813" w:rsidP="4DBF470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1663BB11" w14:textId="506C40D7" w:rsidR="51DA3813" w:rsidRDefault="4DBF4707" w:rsidP="4DBF470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McGugan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, W. (2007)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Beginning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Game Development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With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Phyton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Pygame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. ISBN-13. New York: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Apress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Media, pp. 1–54. </w:t>
            </w:r>
          </w:p>
          <w:p w14:paraId="036DC90E" w14:textId="1EFEFB9E" w:rsidR="51DA3813" w:rsidRDefault="51DA3813" w:rsidP="4DBF470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1B375BFD" w14:textId="04FF9FEE" w:rsidR="51DA3813" w:rsidRDefault="4DBF4707" w:rsidP="4DBF470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Sahni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, N.,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Srinivasan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, K., &amp;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Savla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, H. (2015). ‘A review on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developing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an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arcade game machine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an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arcade game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using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Raspberry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Pi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and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pygame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’, International Journal of Computer Applications, 120(17), 37-39. doi:10.5120/21323-4353 (Accessed:2 </w:t>
            </w:r>
            <w:proofErr w:type="spellStart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>June</w:t>
            </w:r>
            <w:proofErr w:type="spellEnd"/>
            <w:r w:rsidRPr="4DBF4707">
              <w:rPr>
                <w:rFonts w:ascii="Times New Roman" w:eastAsia="Times New Roman" w:hAnsi="Times New Roman"/>
                <w:sz w:val="24"/>
                <w:szCs w:val="24"/>
              </w:rPr>
              <w:t xml:space="preserve"> 2022)</w:t>
            </w:r>
          </w:p>
          <w:p w14:paraId="075D4885" w14:textId="5022C06F" w:rsidR="51DA3813" w:rsidRDefault="51DA3813" w:rsidP="51DA3813">
            <w:pPr>
              <w:spacing w:after="0" w:line="480" w:lineRule="auto"/>
              <w:ind w:left="720" w:hanging="72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7547A01" w14:textId="7146BBB9" w:rsidR="00024FB9" w:rsidRDefault="00024FB9" w:rsidP="51DA381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043CB0F" w14:textId="77777777" w:rsidR="00024FB9" w:rsidRDefault="00024FB9">
            <w:pPr>
              <w:spacing w:after="0" w:line="240" w:lineRule="auto"/>
            </w:pPr>
          </w:p>
          <w:p w14:paraId="07459315" w14:textId="77777777" w:rsidR="00024FB9" w:rsidRDefault="00024FB9">
            <w:pPr>
              <w:spacing w:after="0" w:line="240" w:lineRule="auto"/>
            </w:pPr>
          </w:p>
        </w:tc>
      </w:tr>
    </w:tbl>
    <w:p w14:paraId="7E714A0C" w14:textId="33954FB3" w:rsidR="00024FB9" w:rsidRDefault="4DBF4707" w:rsidP="4DBF4707">
      <w:pPr>
        <w:spacing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4DBF4707">
        <w:rPr>
          <w:rFonts w:ascii="Times New Roman" w:eastAsia="Times New Roman" w:hAnsi="Times New Roman"/>
          <w:b/>
          <w:bCs/>
          <w:sz w:val="24"/>
          <w:szCs w:val="24"/>
        </w:rPr>
        <w:t>Appendices</w:t>
      </w:r>
    </w:p>
    <w:p w14:paraId="71CFBFB0" w14:textId="7460CE22" w:rsidR="4DBF4707" w:rsidRDefault="4DBF4707" w:rsidP="4DBF4707">
      <w:pPr>
        <w:spacing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proofErr w:type="spellStart"/>
      <w:r w:rsidRPr="4DBF4707">
        <w:rPr>
          <w:rFonts w:ascii="Times New Roman" w:eastAsia="Times New Roman" w:hAnsi="Times New Roman"/>
          <w:b/>
          <w:bCs/>
          <w:sz w:val="24"/>
          <w:szCs w:val="24"/>
        </w:rPr>
        <w:t>Figure</w:t>
      </w:r>
      <w:proofErr w:type="spellEnd"/>
      <w:r w:rsidRPr="4DBF4707">
        <w:rPr>
          <w:rFonts w:ascii="Times New Roman" w:eastAsia="Times New Roman" w:hAnsi="Times New Roman"/>
          <w:b/>
          <w:bCs/>
          <w:sz w:val="24"/>
          <w:szCs w:val="24"/>
        </w:rPr>
        <w:t xml:space="preserve"> 1</w:t>
      </w:r>
    </w:p>
    <w:p w14:paraId="1D6E89B5" w14:textId="02106B9E" w:rsidR="4DBF4707" w:rsidRDefault="4DBF4707" w:rsidP="4DBF4707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873286" wp14:editId="32BFD5F1">
            <wp:extent cx="5724524" cy="4371975"/>
            <wp:effectExtent l="0" t="0" r="0" b="0"/>
            <wp:docPr id="8094785" name="Picture 8094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F6D6" w14:textId="76E341C1" w:rsidR="4DBF4707" w:rsidRDefault="4DBF4707" w:rsidP="4DBF4707">
      <w:pPr>
        <w:spacing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647D1BC0" w14:textId="24BD3426" w:rsidR="51DA3813" w:rsidRDefault="4DBF4707" w:rsidP="4DBF4707">
      <w:pPr>
        <w:spacing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proofErr w:type="spellStart"/>
      <w:r w:rsidRPr="4DBF4707">
        <w:rPr>
          <w:rFonts w:ascii="Times New Roman" w:eastAsia="Times New Roman" w:hAnsi="Times New Roman"/>
          <w:b/>
          <w:bCs/>
          <w:sz w:val="24"/>
          <w:szCs w:val="24"/>
        </w:rPr>
        <w:t>Figure</w:t>
      </w:r>
      <w:proofErr w:type="spellEnd"/>
      <w:r w:rsidRPr="4DBF4707">
        <w:rPr>
          <w:rFonts w:ascii="Times New Roman" w:eastAsia="Times New Roman" w:hAnsi="Times New Roman"/>
          <w:b/>
          <w:bCs/>
          <w:sz w:val="24"/>
          <w:szCs w:val="24"/>
        </w:rPr>
        <w:t xml:space="preserve"> 2</w:t>
      </w:r>
    </w:p>
    <w:p w14:paraId="40C72C43" w14:textId="05757A16" w:rsidR="4DBF4707" w:rsidRDefault="4DBF4707" w:rsidP="4DBF4707">
      <w:pPr>
        <w:spacing w:line="240" w:lineRule="auto"/>
      </w:pPr>
      <w:r>
        <w:rPr>
          <w:noProof/>
        </w:rPr>
        <w:drawing>
          <wp:inline distT="0" distB="0" distL="0" distR="0" wp14:anchorId="7463FC5B" wp14:editId="671F31A1">
            <wp:extent cx="4572000" cy="3095625"/>
            <wp:effectExtent l="0" t="0" r="0" b="0"/>
            <wp:docPr id="2029660712" name="Picture 2029660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756E" w14:textId="7EFF0230" w:rsidR="4DBF4707" w:rsidRDefault="4DBF4707" w:rsidP="4DBF4707">
      <w:pPr>
        <w:spacing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181B868E" w14:textId="022D3E57" w:rsidR="4DBF4707" w:rsidRDefault="4DBF4707" w:rsidP="4DBF4707">
      <w:pPr>
        <w:spacing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proofErr w:type="spellStart"/>
      <w:r w:rsidRPr="4DBF4707">
        <w:rPr>
          <w:rFonts w:ascii="Times New Roman" w:eastAsia="Times New Roman" w:hAnsi="Times New Roman"/>
          <w:b/>
          <w:bCs/>
          <w:sz w:val="24"/>
          <w:szCs w:val="24"/>
        </w:rPr>
        <w:t>Figure</w:t>
      </w:r>
      <w:proofErr w:type="spellEnd"/>
      <w:r w:rsidRPr="4DBF4707">
        <w:rPr>
          <w:rFonts w:ascii="Times New Roman" w:eastAsia="Times New Roman" w:hAnsi="Times New Roman"/>
          <w:b/>
          <w:bCs/>
          <w:sz w:val="24"/>
          <w:szCs w:val="24"/>
        </w:rPr>
        <w:t xml:space="preserve"> 3</w:t>
      </w:r>
    </w:p>
    <w:p w14:paraId="3CD7BC47" w14:textId="39495BA7" w:rsidR="4DBF4707" w:rsidRDefault="4DBF4707" w:rsidP="4DBF4707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F052BF" wp14:editId="0BAF821C">
            <wp:extent cx="5724524" cy="2038350"/>
            <wp:effectExtent l="0" t="0" r="0" b="0"/>
            <wp:docPr id="731116646" name="Picture 731116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AE16" w14:textId="73B0E849" w:rsidR="4DBF4707" w:rsidRDefault="4DBF4707" w:rsidP="4DBF4707">
      <w:pPr>
        <w:spacing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204844B6" w14:textId="397F6981" w:rsidR="4DBF4707" w:rsidRDefault="4DBF4707" w:rsidP="4DBF4707">
      <w:pPr>
        <w:spacing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proofErr w:type="spellStart"/>
      <w:r w:rsidRPr="4DBF4707">
        <w:rPr>
          <w:rFonts w:ascii="Times New Roman" w:eastAsia="Times New Roman" w:hAnsi="Times New Roman"/>
          <w:b/>
          <w:bCs/>
          <w:sz w:val="24"/>
          <w:szCs w:val="24"/>
        </w:rPr>
        <w:t>Figure</w:t>
      </w:r>
      <w:proofErr w:type="spellEnd"/>
      <w:r w:rsidRPr="4DBF4707">
        <w:rPr>
          <w:rFonts w:ascii="Times New Roman" w:eastAsia="Times New Roman" w:hAnsi="Times New Roman"/>
          <w:b/>
          <w:bCs/>
          <w:sz w:val="24"/>
          <w:szCs w:val="24"/>
        </w:rPr>
        <w:t xml:space="preserve"> 4</w:t>
      </w:r>
    </w:p>
    <w:p w14:paraId="471EA7CD" w14:textId="607BB73F" w:rsidR="4DBF4707" w:rsidRDefault="4DBF4707" w:rsidP="4DBF4707">
      <w:pPr>
        <w:spacing w:line="240" w:lineRule="auto"/>
      </w:pPr>
      <w:r>
        <w:rPr>
          <w:noProof/>
        </w:rPr>
        <w:drawing>
          <wp:inline distT="0" distB="0" distL="0" distR="0" wp14:anchorId="0B3FD86C" wp14:editId="73B541F0">
            <wp:extent cx="5724524" cy="2390775"/>
            <wp:effectExtent l="0" t="0" r="0" b="0"/>
            <wp:docPr id="980040716" name="Picture 980040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D665" w14:textId="6987C691" w:rsidR="4DBF4707" w:rsidRDefault="4DBF4707" w:rsidP="4DBF4707">
      <w:pPr>
        <w:spacing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66CE4514" w14:textId="38F6CC89" w:rsidR="4DBF4707" w:rsidRDefault="4DBF4707" w:rsidP="4DBF4707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4DBF4707">
        <w:rPr>
          <w:rFonts w:ascii="Times New Roman" w:eastAsia="Times New Roman" w:hAnsi="Times New Roman"/>
          <w:b/>
          <w:bCs/>
          <w:sz w:val="24"/>
          <w:szCs w:val="24"/>
        </w:rPr>
        <w:t>Figure</w:t>
      </w:r>
      <w:proofErr w:type="spellEnd"/>
      <w:r w:rsidRPr="4DBF4707">
        <w:rPr>
          <w:rFonts w:ascii="Times New Roman" w:eastAsia="Times New Roman" w:hAnsi="Times New Roman"/>
          <w:b/>
          <w:bCs/>
          <w:sz w:val="24"/>
          <w:szCs w:val="24"/>
        </w:rPr>
        <w:t xml:space="preserve"> 5</w:t>
      </w:r>
    </w:p>
    <w:p w14:paraId="4FC40422" w14:textId="2A6B5E20" w:rsidR="4DBF4707" w:rsidRDefault="4DBF4707" w:rsidP="4DBF4707">
      <w:pPr>
        <w:spacing w:line="240" w:lineRule="auto"/>
      </w:pPr>
      <w:r>
        <w:rPr>
          <w:noProof/>
        </w:rPr>
        <w:drawing>
          <wp:inline distT="0" distB="0" distL="0" distR="0" wp14:anchorId="134A24AC" wp14:editId="799C13EC">
            <wp:extent cx="5724524" cy="2457450"/>
            <wp:effectExtent l="0" t="0" r="0" b="0"/>
            <wp:docPr id="451310221" name="Picture 451310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9806" w14:textId="334BACEC" w:rsidR="4DBF4707" w:rsidRDefault="4DBF4707" w:rsidP="4DBF4707">
      <w:pPr>
        <w:spacing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61F20A26" w14:textId="75BE2A89" w:rsidR="4DBF4707" w:rsidRDefault="4DBF4707" w:rsidP="4DBF4707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4DBF4707">
        <w:rPr>
          <w:rFonts w:ascii="Times New Roman" w:eastAsia="Times New Roman" w:hAnsi="Times New Roman"/>
          <w:b/>
          <w:bCs/>
          <w:sz w:val="24"/>
          <w:szCs w:val="24"/>
        </w:rPr>
        <w:t>Figure</w:t>
      </w:r>
      <w:proofErr w:type="spellEnd"/>
      <w:r w:rsidRPr="4DBF4707">
        <w:rPr>
          <w:rFonts w:ascii="Times New Roman" w:eastAsia="Times New Roman" w:hAnsi="Times New Roman"/>
          <w:b/>
          <w:bCs/>
          <w:sz w:val="24"/>
          <w:szCs w:val="24"/>
        </w:rPr>
        <w:t xml:space="preserve"> 6</w:t>
      </w:r>
    </w:p>
    <w:p w14:paraId="2301657D" w14:textId="3FA890F9" w:rsidR="4DBF4707" w:rsidRDefault="4DBF4707" w:rsidP="4DBF4707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0B727275" wp14:editId="4DDB8577">
            <wp:extent cx="4572000" cy="3028950"/>
            <wp:effectExtent l="0" t="0" r="0" b="0"/>
            <wp:docPr id="573871540" name="Picture 573871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F7C6" w14:textId="5F83A403" w:rsidR="4DBF4707" w:rsidRDefault="4DBF4707" w:rsidP="4DBF4707">
      <w:pPr>
        <w:spacing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33E694FF" w14:textId="6B46CA8D" w:rsidR="4DBF4707" w:rsidRDefault="4DBF4707" w:rsidP="4DBF4707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4DBF4707">
        <w:rPr>
          <w:rFonts w:ascii="Times New Roman" w:eastAsia="Times New Roman" w:hAnsi="Times New Roman"/>
          <w:b/>
          <w:bCs/>
          <w:sz w:val="24"/>
          <w:szCs w:val="24"/>
        </w:rPr>
        <w:t>Figure</w:t>
      </w:r>
      <w:proofErr w:type="spellEnd"/>
      <w:r w:rsidRPr="4DBF4707">
        <w:rPr>
          <w:rFonts w:ascii="Times New Roman" w:eastAsia="Times New Roman" w:hAnsi="Times New Roman"/>
          <w:b/>
          <w:bCs/>
          <w:sz w:val="24"/>
          <w:szCs w:val="24"/>
        </w:rPr>
        <w:t xml:space="preserve"> 7</w:t>
      </w:r>
    </w:p>
    <w:p w14:paraId="70218887" w14:textId="687BF411" w:rsidR="4DBF4707" w:rsidRDefault="4DBF4707" w:rsidP="4DBF4707">
      <w:pPr>
        <w:spacing w:line="240" w:lineRule="auto"/>
      </w:pPr>
      <w:r>
        <w:rPr>
          <w:noProof/>
        </w:rPr>
        <w:drawing>
          <wp:inline distT="0" distB="0" distL="0" distR="0" wp14:anchorId="2D02BE6D" wp14:editId="20D95D43">
            <wp:extent cx="5724524" cy="3848100"/>
            <wp:effectExtent l="0" t="0" r="0" b="0"/>
            <wp:docPr id="1829834049" name="Picture 1829834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7A0B" w14:textId="4F84C0D0" w:rsidR="4DBF4707" w:rsidRDefault="4DBF4707" w:rsidP="4DBF4707">
      <w:pPr>
        <w:spacing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30540988" w14:textId="10FCC3AD" w:rsidR="4DBF4707" w:rsidRDefault="4DBF4707" w:rsidP="4DBF4707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4DBF4707">
        <w:rPr>
          <w:rFonts w:ascii="Times New Roman" w:eastAsia="Times New Roman" w:hAnsi="Times New Roman"/>
          <w:b/>
          <w:bCs/>
          <w:sz w:val="24"/>
          <w:szCs w:val="24"/>
        </w:rPr>
        <w:t>Figure</w:t>
      </w:r>
      <w:proofErr w:type="spellEnd"/>
      <w:r w:rsidRPr="4DBF4707">
        <w:rPr>
          <w:rFonts w:ascii="Times New Roman" w:eastAsia="Times New Roman" w:hAnsi="Times New Roman"/>
          <w:b/>
          <w:bCs/>
          <w:sz w:val="24"/>
          <w:szCs w:val="24"/>
        </w:rPr>
        <w:t xml:space="preserve"> 8</w:t>
      </w:r>
    </w:p>
    <w:p w14:paraId="533AD4EA" w14:textId="3CD61AAD" w:rsidR="4DBF4707" w:rsidRDefault="4DBF4707" w:rsidP="4DBF4707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235AC3CA" wp14:editId="4C20C95A">
            <wp:extent cx="4572000" cy="3095625"/>
            <wp:effectExtent l="0" t="0" r="0" b="0"/>
            <wp:docPr id="12512224" name="Picture 12512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2BFE" w14:textId="428EF441" w:rsidR="51DA3813" w:rsidRDefault="51DA3813" w:rsidP="4DBF4707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</w:p>
    <w:sectPr w:rsidR="51DA3813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2AFC1" w14:textId="77777777" w:rsidR="00247982" w:rsidRDefault="00247982">
      <w:pPr>
        <w:spacing w:after="0" w:line="240" w:lineRule="auto"/>
      </w:pPr>
      <w:r>
        <w:separator/>
      </w:r>
    </w:p>
  </w:endnote>
  <w:endnote w:type="continuationSeparator" w:id="0">
    <w:p w14:paraId="3FD2B99C" w14:textId="77777777" w:rsidR="00247982" w:rsidRDefault="00247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9E20" w14:textId="77777777" w:rsidR="00024FB9" w:rsidRDefault="00024F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5D23" w14:textId="77777777" w:rsidR="00024FB9" w:rsidRDefault="00024F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32324" w14:textId="77777777" w:rsidR="00247982" w:rsidRDefault="00247982">
      <w:pPr>
        <w:spacing w:after="0" w:line="240" w:lineRule="auto"/>
      </w:pPr>
      <w:r>
        <w:separator/>
      </w:r>
    </w:p>
  </w:footnote>
  <w:footnote w:type="continuationSeparator" w:id="0">
    <w:p w14:paraId="359AD52A" w14:textId="77777777" w:rsidR="00247982" w:rsidRDefault="00247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28DDC" w14:textId="77777777" w:rsidR="00024FB9" w:rsidRDefault="00184D40">
    <w:pPr>
      <w:pStyle w:val="Header"/>
      <w:rPr>
        <w:lang w:val="tr-TR" w:eastAsia="ja-JP"/>
      </w:rPr>
    </w:pPr>
    <w:r>
      <w:rPr>
        <w:noProof/>
      </w:rPr>
      <w:drawing>
        <wp:anchor distT="0" distB="0" distL="114935" distR="0" simplePos="0" relativeHeight="251657728" behindDoc="0" locked="0" layoutInCell="1" allowOverlap="1" wp14:anchorId="4AB93EEE" wp14:editId="07777777">
          <wp:simplePos x="0" y="0"/>
          <wp:positionH relativeFrom="page">
            <wp:posOffset>6229350</wp:posOffset>
          </wp:positionH>
          <wp:positionV relativeFrom="paragraph">
            <wp:posOffset>-187325</wp:posOffset>
          </wp:positionV>
          <wp:extent cx="1329690" cy="637540"/>
          <wp:effectExtent l="0" t="0" r="0" b="0"/>
          <wp:wrapNone/>
          <wp:docPr id="1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47" t="-101" r="-47" b="-101"/>
                  <a:stretch>
                    <a:fillRect/>
                  </a:stretch>
                </pic:blipFill>
                <pic:spPr bwMode="auto">
                  <a:xfrm>
                    <a:off x="0" y="0"/>
                    <a:ext cx="1329690" cy="63754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F29E8" w14:textId="77777777" w:rsidR="00024FB9" w:rsidRDefault="00024FB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43D7D"/>
    <w:multiLevelType w:val="hybridMultilevel"/>
    <w:tmpl w:val="2CA8A110"/>
    <w:lvl w:ilvl="0" w:tplc="4C68C0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5873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92E2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EA8B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DE5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E48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B6C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24A9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B0C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893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40"/>
    <w:rsid w:val="00024FB9"/>
    <w:rsid w:val="00184D40"/>
    <w:rsid w:val="001F7F48"/>
    <w:rsid w:val="00247982"/>
    <w:rsid w:val="00876FB2"/>
    <w:rsid w:val="0FDA8346"/>
    <w:rsid w:val="21203666"/>
    <w:rsid w:val="241F13B8"/>
    <w:rsid w:val="2EE170BF"/>
    <w:rsid w:val="3588E84A"/>
    <w:rsid w:val="4A9D5BC3"/>
    <w:rsid w:val="4AD8C988"/>
    <w:rsid w:val="4DBF4707"/>
    <w:rsid w:val="51DA3813"/>
    <w:rsid w:val="56CC695A"/>
    <w:rsid w:val="71B7D14C"/>
    <w:rsid w:val="77425487"/>
    <w:rsid w:val="7B5EC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B5ECBBF"/>
  <w15:chartTrackingRefBased/>
  <w15:docId w15:val="{B27BA5ED-9FCD-4D1D-B467-21E4F1821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42" w:lineRule="auto"/>
      <w:textAlignment w:val="baseline"/>
    </w:pPr>
    <w:rPr>
      <w:rFonts w:ascii="Calibri" w:eastAsia="Calibri" w:hAnsi="Calibri"/>
      <w:sz w:val="22"/>
      <w:szCs w:val="22"/>
      <w:lang w:val="nl-NL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DefaultParagraphFont0">
    <w:name w:val="Default Paragraph Font0"/>
  </w:style>
  <w:style w:type="character" w:customStyle="1" w:styleId="HeaderChar">
    <w:name w:val="Header Char"/>
    <w:basedOn w:val="DefaultParagraphFont0"/>
  </w:style>
  <w:style w:type="character" w:customStyle="1" w:styleId="FooterChar">
    <w:name w:val="Footer Char"/>
    <w:basedOn w:val="DefaultParagraphFont0"/>
  </w:style>
  <w:style w:type="character" w:styleId="Hyperlink">
    <w:name w:val="Hyperlink"/>
    <w:rPr>
      <w:color w:val="0563C1"/>
      <w:u w:val="single"/>
    </w:rPr>
  </w:style>
  <w:style w:type="character" w:customStyle="1" w:styleId="UnresolvedMention1">
    <w:name w:val="Unresolved Mention1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NormalWeb">
    <w:name w:val="Normal (Web)"/>
    <w:basedOn w:val="Normal"/>
    <w:pPr>
      <w:suppressAutoHyphens w:val="0"/>
      <w:spacing w:before="280" w:after="280" w:line="240" w:lineRule="auto"/>
      <w:textAlignment w:val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10639-019-10087-1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journalofsimulation.com/d/file/previous/2022%20Volume%201/Vol%2010,%20No%201%20(2022)/2022-03-03/dca88ee1d2bb021a9be97912342383bb.pdf" TargetMode="Externa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.mandy\OneDrive%20-%20Navitas%20Limited\Desktop\SUBMIT%20THIS!%20ALS%20Reading%20Log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SUBMIT THIS! ALS Reading Log template.dotx</Template>
  <TotalTime>1</TotalTime>
  <Pages>10</Pages>
  <Words>1280</Words>
  <Characters>7296</Characters>
  <Application>Microsoft Office Word</Application>
  <DocSecurity>0</DocSecurity>
  <Lines>60</Lines>
  <Paragraphs>17</Paragraphs>
  <ScaleCrop>false</ScaleCrop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Mandy</dc:creator>
  <cp:keywords/>
  <cp:lastModifiedBy>Alper Zamani</cp:lastModifiedBy>
  <cp:revision>14</cp:revision>
  <cp:lastPrinted>1899-12-31T22:00:00Z</cp:lastPrinted>
  <dcterms:created xsi:type="dcterms:W3CDTF">2021-11-22T03:42:00Z</dcterms:created>
  <dcterms:modified xsi:type="dcterms:W3CDTF">2026-05-29T12:11:00Z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0x01010054245D700999214F8CCAA0FE9D676D90</vt:lpwstr>
  </property>
</Properties>
</file>